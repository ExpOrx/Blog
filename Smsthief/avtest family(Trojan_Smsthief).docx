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86FBD9" w14:textId="4B76B66E" w:rsidR="001E1B89" w:rsidRDefault="006E169A">
      <w:pPr>
        <w:pStyle w:val="Heading1"/>
      </w:pPr>
      <w:proofErr w:type="spellStart"/>
      <w:r w:rsidRPr="006E169A">
        <w:t>Smsthief</w:t>
      </w:r>
      <w:proofErr w:type="spellEnd"/>
      <w:r w:rsidR="00134D22">
        <w:t xml:space="preserve"> </w:t>
      </w:r>
      <w:r w:rsidR="00134D22" w:rsidRPr="00134D22">
        <w:t>No</w:t>
      </w:r>
      <w:r w:rsidR="00134D22">
        <w:t xml:space="preserve"> Cover</w:t>
      </w:r>
    </w:p>
    <w:p w14:paraId="07DAC54A" w14:textId="7A0C3606" w:rsidR="006E169A" w:rsidRDefault="006E169A" w:rsidP="006E169A">
      <w:pPr>
        <w:pStyle w:val="ListBullet"/>
      </w:pPr>
      <w:r>
        <w:t>56ee311f1ba520186eb4b0510e7cbe310a855033608a26da088112cd354b6e77</w:t>
      </w:r>
    </w:p>
    <w:p w14:paraId="33EEFFD8" w14:textId="63F023DD" w:rsidR="006E169A" w:rsidRDefault="006E169A" w:rsidP="006E169A">
      <w:pPr>
        <w:pStyle w:val="ListBullet"/>
        <w:numPr>
          <w:ilvl w:val="0"/>
          <w:numId w:val="0"/>
        </w:numPr>
        <w:ind w:left="432"/>
      </w:pPr>
    </w:p>
    <w:p w14:paraId="632012E4" w14:textId="5B48C7D1" w:rsidR="00B8292C" w:rsidRPr="006E169A" w:rsidRDefault="006E169A" w:rsidP="00B8292C">
      <w:r>
        <w:t>Pack by 360</w:t>
      </w:r>
      <w:r w:rsidR="00B8292C">
        <w:t>,</w:t>
      </w:r>
      <w:r w:rsidR="00B8292C" w:rsidRPr="00B8292C">
        <w:t xml:space="preserve"> </w:t>
      </w:r>
      <w:r w:rsidR="00B8292C">
        <w:t xml:space="preserve">It can’t be installed in </w:t>
      </w:r>
      <w:r w:rsidR="00B8292C" w:rsidRPr="006E169A">
        <w:t xml:space="preserve">X86 </w:t>
      </w:r>
      <w:r w:rsidR="00B8292C" w:rsidRPr="006E169A">
        <w:rPr>
          <w:color w:val="242729"/>
          <w:shd w:val="clear" w:color="auto" w:fill="FFFFFF"/>
        </w:rPr>
        <w:t>architecture</w:t>
      </w:r>
    </w:p>
    <w:p w14:paraId="0E9CB3FF" w14:textId="2A178397" w:rsidR="006E169A" w:rsidRDefault="006E169A" w:rsidP="006E169A"/>
    <w:p w14:paraId="483310B8" w14:textId="148E0C51" w:rsidR="006E169A" w:rsidRDefault="006E169A" w:rsidP="006E169A">
      <w:r w:rsidRPr="006E169A">
        <w:rPr>
          <w:noProof/>
        </w:rPr>
        <w:drawing>
          <wp:inline distT="0" distB="0" distL="0" distR="0" wp14:anchorId="5D780E76" wp14:editId="0D307572">
            <wp:extent cx="2039815" cy="2579497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44618" cy="258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292C" w:rsidRPr="00B8292C">
        <w:rPr>
          <w:noProof/>
        </w:rPr>
        <w:t xml:space="preserve"> </w:t>
      </w:r>
      <w:r w:rsidR="00B8292C" w:rsidRPr="00B8292C">
        <w:rPr>
          <w:noProof/>
        </w:rPr>
        <w:drawing>
          <wp:inline distT="0" distB="0" distL="0" distR="0" wp14:anchorId="1D6BA2C1" wp14:editId="2A08299D">
            <wp:extent cx="11772621" cy="537261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923677" cy="54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ED4ED" w14:textId="6E6B3D5F" w:rsidR="00B8292C" w:rsidRDefault="00B8292C" w:rsidP="006E169A"/>
    <w:p w14:paraId="231E44F9" w14:textId="77777777" w:rsidR="00B8292C" w:rsidRDefault="00B8292C" w:rsidP="006E169A"/>
    <w:p w14:paraId="6ECF6638" w14:textId="4D6E3032" w:rsidR="006E169A" w:rsidRDefault="006E169A" w:rsidP="006E169A">
      <w:pPr>
        <w:pStyle w:val="ListBullet"/>
      </w:pPr>
      <w:r>
        <w:t>6bab1ada1355bb1bfe17ae7798791052db98e8c9e03ac88734964648db5302ac</w:t>
      </w:r>
    </w:p>
    <w:p w14:paraId="00F057A7" w14:textId="77777777" w:rsidR="00E3396B" w:rsidRDefault="00E3396B" w:rsidP="00E3396B">
      <w:pPr>
        <w:pStyle w:val="ListBullet"/>
        <w:numPr>
          <w:ilvl w:val="0"/>
          <w:numId w:val="0"/>
        </w:numPr>
        <w:ind w:left="432" w:hanging="432"/>
      </w:pPr>
    </w:p>
    <w:p w14:paraId="173BBF04" w14:textId="11C6C3D0" w:rsidR="00E3396B" w:rsidRDefault="00E3396B" w:rsidP="00E3396B">
      <w:pPr>
        <w:pStyle w:val="ListBullet"/>
        <w:numPr>
          <w:ilvl w:val="0"/>
          <w:numId w:val="0"/>
        </w:numPr>
        <w:ind w:left="432" w:hanging="432"/>
      </w:pPr>
      <w:r>
        <w:t>Get Contacts</w:t>
      </w:r>
      <w:r w:rsidR="00861B56">
        <w:t>/GPS Location</w:t>
      </w:r>
    </w:p>
    <w:p w14:paraId="27E7B764" w14:textId="5E466795" w:rsidR="00E3396B" w:rsidRDefault="00E3396B" w:rsidP="00E3396B">
      <w:pPr>
        <w:pStyle w:val="ListBullet"/>
        <w:numPr>
          <w:ilvl w:val="0"/>
          <w:numId w:val="0"/>
        </w:numPr>
        <w:ind w:left="432" w:hanging="432"/>
      </w:pPr>
    </w:p>
    <w:p w14:paraId="4E009C44" w14:textId="2C7E1C35" w:rsidR="00BF270F" w:rsidRDefault="00BF270F" w:rsidP="00E3396B">
      <w:pPr>
        <w:pStyle w:val="ListBullet"/>
        <w:numPr>
          <w:ilvl w:val="0"/>
          <w:numId w:val="0"/>
        </w:numPr>
        <w:ind w:left="432" w:hanging="432"/>
      </w:pPr>
      <w:r>
        <w:t>Check server state and net</w:t>
      </w:r>
      <w:r w:rsidR="00861B56">
        <w:t>work state, and get commands.</w:t>
      </w:r>
    </w:p>
    <w:p w14:paraId="318EB8EA" w14:textId="4F0C1890" w:rsidR="00E3396B" w:rsidRDefault="00BF270F" w:rsidP="00E3396B">
      <w:pPr>
        <w:pStyle w:val="ListBullet"/>
        <w:numPr>
          <w:ilvl w:val="0"/>
          <w:numId w:val="0"/>
        </w:numPr>
        <w:ind w:left="432" w:hanging="432"/>
      </w:pPr>
      <w:r w:rsidRPr="00BF270F">
        <w:rPr>
          <w:noProof/>
        </w:rPr>
        <w:drawing>
          <wp:inline distT="0" distB="0" distL="0" distR="0" wp14:anchorId="65251EE7" wp14:editId="56F65434">
            <wp:extent cx="4813079" cy="4310743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1716" cy="432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270F">
        <w:rPr>
          <w:noProof/>
        </w:rPr>
        <w:drawing>
          <wp:inline distT="0" distB="0" distL="0" distR="0" wp14:anchorId="4E6E7799" wp14:editId="48E753DF">
            <wp:extent cx="4283361" cy="4160018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367" cy="419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745F">
        <w:rPr>
          <w:noProof/>
        </w:rPr>
        <w:drawing>
          <wp:inline distT="0" distB="0" distL="0" distR="0" wp14:anchorId="1E171944" wp14:editId="2142D3D5">
            <wp:extent cx="2472871" cy="4230356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7-29 at 5.53.27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8565" cy="424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982F7" w14:textId="09D1FD59" w:rsidR="006179AB" w:rsidRDefault="006179AB" w:rsidP="00E3396B">
      <w:pPr>
        <w:pStyle w:val="ListBullet"/>
        <w:numPr>
          <w:ilvl w:val="0"/>
          <w:numId w:val="0"/>
        </w:numPr>
        <w:ind w:left="432" w:hanging="432"/>
      </w:pPr>
    </w:p>
    <w:p w14:paraId="07AED7C0" w14:textId="7EFA59DA" w:rsidR="006179AB" w:rsidRDefault="006179AB" w:rsidP="00E3396B">
      <w:pPr>
        <w:pStyle w:val="ListBullet"/>
        <w:numPr>
          <w:ilvl w:val="0"/>
          <w:numId w:val="0"/>
        </w:numPr>
        <w:ind w:left="432" w:hanging="432"/>
      </w:pPr>
      <w:r>
        <w:rPr>
          <w:rFonts w:hint="eastAsia"/>
        </w:rPr>
        <w:t>Switch</w:t>
      </w:r>
      <w:r>
        <w:t xml:space="preserve"> </w:t>
      </w:r>
      <w:r>
        <w:rPr>
          <w:rFonts w:hint="eastAsia"/>
        </w:rPr>
        <w:t>Mobil</w:t>
      </w:r>
      <w:r>
        <w:t xml:space="preserve">e, </w:t>
      </w:r>
      <w:r w:rsidRPr="006179AB">
        <w:t>replac</w:t>
      </w:r>
      <w:r>
        <w:rPr>
          <w:rFonts w:hint="eastAsia"/>
        </w:rPr>
        <w:t>e</w:t>
      </w:r>
      <w:r w:rsidRPr="006179AB">
        <w:t xml:space="preserve"> phone number when the </w:t>
      </w:r>
      <w:r w:rsidR="00361CA7">
        <w:t xml:space="preserve">call </w:t>
      </w:r>
      <w:r w:rsidRPr="006179AB">
        <w:t>activity jumps</w:t>
      </w:r>
    </w:p>
    <w:p w14:paraId="6E75649C" w14:textId="77777777" w:rsidR="006179AB" w:rsidRDefault="006179AB" w:rsidP="00E3396B">
      <w:pPr>
        <w:pStyle w:val="ListBullet"/>
        <w:numPr>
          <w:ilvl w:val="0"/>
          <w:numId w:val="0"/>
        </w:numPr>
        <w:ind w:left="432" w:hanging="432"/>
      </w:pPr>
    </w:p>
    <w:p w14:paraId="3AA3E607" w14:textId="7156F390" w:rsidR="006179AB" w:rsidRDefault="006179AB" w:rsidP="00E3396B">
      <w:pPr>
        <w:pStyle w:val="ListBullet"/>
        <w:numPr>
          <w:ilvl w:val="0"/>
          <w:numId w:val="0"/>
        </w:numPr>
        <w:ind w:left="432" w:hanging="432"/>
      </w:pPr>
      <w:r w:rsidRPr="006179AB">
        <w:rPr>
          <w:noProof/>
        </w:rPr>
        <w:drawing>
          <wp:inline distT="0" distB="0" distL="0" distR="0" wp14:anchorId="19213C60" wp14:editId="70446B4D">
            <wp:extent cx="6303153" cy="5938575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6720" cy="594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AD479" w14:textId="6A00DD0E" w:rsidR="006179AB" w:rsidRDefault="006179AB" w:rsidP="00E3396B">
      <w:pPr>
        <w:pStyle w:val="ListBullet"/>
        <w:numPr>
          <w:ilvl w:val="0"/>
          <w:numId w:val="0"/>
        </w:numPr>
        <w:ind w:left="432" w:hanging="432"/>
      </w:pPr>
    </w:p>
    <w:p w14:paraId="3E2D443E" w14:textId="197DBA14" w:rsidR="006179AB" w:rsidRPr="00361CA7" w:rsidRDefault="006179AB" w:rsidP="00E3396B">
      <w:pPr>
        <w:pStyle w:val="ListBullet"/>
        <w:numPr>
          <w:ilvl w:val="0"/>
          <w:numId w:val="0"/>
        </w:numPr>
        <w:ind w:left="432" w:hanging="432"/>
        <w:rPr>
          <w:rFonts w:eastAsia="SimSun"/>
          <w:color w:val="595959" w:themeColor="text1" w:themeTint="A6"/>
          <w:lang w:eastAsia="ja-JP"/>
        </w:rPr>
      </w:pPr>
      <w:r>
        <w:t xml:space="preserve"> </w:t>
      </w:r>
      <w:proofErr w:type="spellStart"/>
      <w:r w:rsidRPr="00361CA7">
        <w:rPr>
          <w:rFonts w:eastAsia="SimSun"/>
          <w:color w:val="000055"/>
          <w:lang w:eastAsia="ja-JP"/>
        </w:rPr>
        <w:t>getSystemService</w:t>
      </w:r>
      <w:proofErr w:type="spellEnd"/>
      <w:r w:rsidRPr="00361CA7">
        <w:rPr>
          <w:rFonts w:eastAsia="SimSun"/>
          <w:color w:val="595959" w:themeColor="text1" w:themeTint="A6"/>
          <w:lang w:eastAsia="ja-JP"/>
        </w:rPr>
        <w:t>(</w:t>
      </w:r>
      <w:r w:rsidRPr="00361CA7">
        <w:rPr>
          <w:rFonts w:eastAsia="SimSun"/>
          <w:b/>
          <w:bCs/>
          <w:color w:val="FF6600"/>
          <w:lang w:eastAsia="ja-JP"/>
        </w:rPr>
        <w:t>"notification"</w:t>
      </w:r>
      <w:proofErr w:type="gramStart"/>
      <w:r w:rsidRPr="00361CA7">
        <w:rPr>
          <w:rFonts w:eastAsia="SimSun"/>
          <w:color w:val="595959" w:themeColor="text1" w:themeTint="A6"/>
          <w:lang w:eastAsia="ja-JP"/>
        </w:rPr>
        <w:t>).</w:t>
      </w:r>
      <w:proofErr w:type="spellStart"/>
      <w:r w:rsidRPr="00361CA7">
        <w:rPr>
          <w:rFonts w:eastAsia="SimSun"/>
          <w:color w:val="000055"/>
          <w:lang w:eastAsia="ja-JP"/>
        </w:rPr>
        <w:t>cancelAll</w:t>
      </w:r>
      <w:proofErr w:type="spellEnd"/>
      <w:proofErr w:type="gramEnd"/>
      <w:r w:rsidRPr="00361CA7">
        <w:rPr>
          <w:rFonts w:eastAsia="SimSun"/>
          <w:color w:val="595959" w:themeColor="text1" w:themeTint="A6"/>
          <w:lang w:eastAsia="ja-JP"/>
        </w:rPr>
        <w:t>()</w:t>
      </w:r>
    </w:p>
    <w:p w14:paraId="075859E0" w14:textId="6D2B46FC" w:rsidR="006179AB" w:rsidRDefault="00F37BD3" w:rsidP="00E3396B">
      <w:pPr>
        <w:pStyle w:val="ListBullet"/>
        <w:numPr>
          <w:ilvl w:val="0"/>
          <w:numId w:val="0"/>
        </w:numPr>
        <w:ind w:left="432" w:hanging="432"/>
      </w:pPr>
      <w:r>
        <w:t xml:space="preserve"> </w:t>
      </w:r>
      <w:proofErr w:type="spellStart"/>
      <w:r w:rsidRPr="00F37BD3">
        <w:t>Landroid</w:t>
      </w:r>
      <w:proofErr w:type="spellEnd"/>
      <w:r w:rsidRPr="00F37BD3">
        <w:t>/app/</w:t>
      </w:r>
      <w:proofErr w:type="spellStart"/>
      <w:r w:rsidRPr="00F37BD3">
        <w:t>NotificationManager</w:t>
      </w:r>
      <w:proofErr w:type="spellEnd"/>
      <w:r w:rsidRPr="00F37BD3">
        <w:t>;-&gt;</w:t>
      </w:r>
      <w:proofErr w:type="spellStart"/>
      <w:proofErr w:type="gramStart"/>
      <w:r w:rsidRPr="00F37BD3">
        <w:t>cancelAll</w:t>
      </w:r>
      <w:proofErr w:type="spellEnd"/>
      <w:r w:rsidRPr="00F37BD3">
        <w:t>(</w:t>
      </w:r>
      <w:proofErr w:type="gramEnd"/>
      <w:r w:rsidRPr="00F37BD3">
        <w:t>)V</w:t>
      </w:r>
    </w:p>
    <w:p w14:paraId="304F16ED" w14:textId="18FAC8C7" w:rsidR="00F37BD3" w:rsidRDefault="00F37BD3" w:rsidP="00E3396B">
      <w:pPr>
        <w:pStyle w:val="ListBullet"/>
        <w:numPr>
          <w:ilvl w:val="0"/>
          <w:numId w:val="0"/>
        </w:numPr>
        <w:ind w:left="432" w:hanging="432"/>
      </w:pPr>
      <w:r w:rsidRPr="00F37BD3">
        <w:rPr>
          <w:noProof/>
        </w:rPr>
        <w:drawing>
          <wp:inline distT="0" distB="0" distL="0" distR="0" wp14:anchorId="6E448007" wp14:editId="7B4AF8B3">
            <wp:extent cx="4531806" cy="668485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0630" cy="67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52B72" w14:textId="3977ADC7" w:rsidR="00DE1FD0" w:rsidRDefault="00DE1FD0" w:rsidP="00E3396B">
      <w:pPr>
        <w:pStyle w:val="ListBullet"/>
        <w:numPr>
          <w:ilvl w:val="0"/>
          <w:numId w:val="0"/>
        </w:numPr>
        <w:ind w:left="432" w:hanging="432"/>
      </w:pPr>
      <w:proofErr w:type="spellStart"/>
      <w:r w:rsidRPr="00DE1FD0">
        <w:t>adb</w:t>
      </w:r>
      <w:proofErr w:type="spellEnd"/>
      <w:r w:rsidRPr="00DE1FD0">
        <w:t xml:space="preserve"> shell am broadcast -a </w:t>
      </w:r>
      <w:proofErr w:type="spellStart"/>
      <w:r w:rsidRPr="00DE1FD0">
        <w:t>android.provider.Telephony.SMS_DELIVER</w:t>
      </w:r>
      <w:proofErr w:type="spellEnd"/>
      <w:r w:rsidR="00361CA7">
        <w:t>, spoof is failed.</w:t>
      </w:r>
    </w:p>
    <w:p w14:paraId="0577E64A" w14:textId="77777777" w:rsidR="00DE1FD0" w:rsidRDefault="00DE1FD0" w:rsidP="00E3396B">
      <w:pPr>
        <w:pStyle w:val="ListBullet"/>
        <w:numPr>
          <w:ilvl w:val="0"/>
          <w:numId w:val="0"/>
        </w:numPr>
        <w:ind w:left="432" w:hanging="432"/>
      </w:pPr>
    </w:p>
    <w:p w14:paraId="2776D437" w14:textId="3F9A992D" w:rsidR="00F37BD3" w:rsidRDefault="00FB745F" w:rsidP="00E3396B">
      <w:pPr>
        <w:pStyle w:val="ListBullet"/>
        <w:numPr>
          <w:ilvl w:val="0"/>
          <w:numId w:val="0"/>
        </w:numPr>
        <w:ind w:left="432" w:hanging="432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39C55E7" wp14:editId="122C1126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160395" cy="3847279"/>
            <wp:effectExtent l="0" t="0" r="0" b="127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7-29 at 5.53.08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395" cy="3847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53F9">
        <w:br w:type="textWrapping" w:clear="all"/>
      </w:r>
    </w:p>
    <w:p w14:paraId="638827A3" w14:textId="796575A6" w:rsidR="00F37BD3" w:rsidRDefault="00F37BD3" w:rsidP="00E3396B">
      <w:pPr>
        <w:pStyle w:val="ListBullet"/>
        <w:numPr>
          <w:ilvl w:val="0"/>
          <w:numId w:val="0"/>
        </w:numPr>
        <w:ind w:left="432" w:hanging="432"/>
      </w:pPr>
    </w:p>
    <w:p w14:paraId="445F4E8D" w14:textId="4D671B1D" w:rsidR="00F37BD3" w:rsidRDefault="00F37BD3" w:rsidP="00E3396B">
      <w:pPr>
        <w:pStyle w:val="ListBullet"/>
        <w:numPr>
          <w:ilvl w:val="0"/>
          <w:numId w:val="0"/>
        </w:numPr>
        <w:ind w:left="432" w:hanging="432"/>
      </w:pPr>
      <w:r w:rsidRPr="00F37BD3">
        <w:t>Signature verification failed</w:t>
      </w:r>
      <w:r w:rsidR="00DE1FD0">
        <w:t xml:space="preserve"> in Android8.1</w:t>
      </w:r>
    </w:p>
    <w:p w14:paraId="0787F76A" w14:textId="062B42C0" w:rsidR="00DE1FD0" w:rsidRDefault="00DE1FD0" w:rsidP="00E3396B">
      <w:pPr>
        <w:pStyle w:val="ListBullet"/>
        <w:numPr>
          <w:ilvl w:val="0"/>
          <w:numId w:val="0"/>
        </w:numPr>
        <w:ind w:left="432" w:hanging="432"/>
      </w:pPr>
    </w:p>
    <w:p w14:paraId="44AC7DCA" w14:textId="77777777" w:rsidR="00DE1FD0" w:rsidRDefault="00DE1FD0" w:rsidP="00E3396B">
      <w:pPr>
        <w:pStyle w:val="ListBullet"/>
        <w:numPr>
          <w:ilvl w:val="0"/>
          <w:numId w:val="0"/>
        </w:numPr>
        <w:ind w:left="432" w:hanging="432"/>
      </w:pPr>
    </w:p>
    <w:p w14:paraId="0F864BCB" w14:textId="42D97BE0" w:rsidR="00DE1FD0" w:rsidRDefault="00361CA7" w:rsidP="00E3396B">
      <w:pPr>
        <w:pStyle w:val="ListBullet"/>
        <w:numPr>
          <w:ilvl w:val="0"/>
          <w:numId w:val="0"/>
        </w:numPr>
        <w:ind w:left="432" w:hanging="432"/>
      </w:pPr>
      <w:r>
        <w:t>Get Device ID when bundle data in Intent.</w:t>
      </w:r>
    </w:p>
    <w:p w14:paraId="2A54CBF3" w14:textId="32949499" w:rsidR="00DE1FD0" w:rsidRDefault="00361CA7" w:rsidP="00E3396B">
      <w:pPr>
        <w:pStyle w:val="ListBullet"/>
        <w:numPr>
          <w:ilvl w:val="0"/>
          <w:numId w:val="0"/>
        </w:numPr>
        <w:ind w:left="432" w:hanging="432"/>
      </w:pPr>
      <w:r w:rsidRPr="00361CA7">
        <w:rPr>
          <w:noProof/>
        </w:rPr>
        <w:drawing>
          <wp:inline distT="0" distB="0" distL="0" distR="0" wp14:anchorId="09158714" wp14:editId="19EBC769">
            <wp:extent cx="3918857" cy="2583601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3624" cy="260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1FD0" w:rsidRPr="00DE1FD0">
        <w:rPr>
          <w:noProof/>
        </w:rPr>
        <w:drawing>
          <wp:inline distT="0" distB="0" distL="0" distR="0" wp14:anchorId="01A61355" wp14:editId="0D2F8C4D">
            <wp:extent cx="3648883" cy="137662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8201" cy="138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1CA7">
        <w:rPr>
          <w:noProof/>
        </w:rPr>
        <w:t xml:space="preserve"> </w:t>
      </w:r>
    </w:p>
    <w:p w14:paraId="0EA38154" w14:textId="77777777" w:rsidR="00F37BD3" w:rsidRDefault="00F37BD3" w:rsidP="00E3396B">
      <w:pPr>
        <w:pStyle w:val="ListBullet"/>
        <w:numPr>
          <w:ilvl w:val="0"/>
          <w:numId w:val="0"/>
        </w:numPr>
        <w:ind w:left="432" w:hanging="432"/>
      </w:pPr>
    </w:p>
    <w:p w14:paraId="432AAFC8" w14:textId="77777777" w:rsidR="00E3396B" w:rsidRDefault="00E3396B" w:rsidP="00E3396B">
      <w:pPr>
        <w:pStyle w:val="ListBullet"/>
        <w:numPr>
          <w:ilvl w:val="0"/>
          <w:numId w:val="0"/>
        </w:numPr>
        <w:ind w:left="432" w:hanging="432"/>
      </w:pPr>
    </w:p>
    <w:p w14:paraId="25917758" w14:textId="2C720696" w:rsidR="006E169A" w:rsidRDefault="006E169A" w:rsidP="006E169A">
      <w:pPr>
        <w:pStyle w:val="ListBullet"/>
      </w:pPr>
      <w:r>
        <w:t>3080fa6b0c00dcb34de9ee32dcddc3c0491d3899269af71367e0322cec916787</w:t>
      </w:r>
    </w:p>
    <w:p w14:paraId="62F8ECD2" w14:textId="4D84FA17" w:rsidR="000F36EE" w:rsidRDefault="00361CA7" w:rsidP="00361CA7">
      <w:pPr>
        <w:pStyle w:val="ListBullet"/>
        <w:numPr>
          <w:ilvl w:val="0"/>
          <w:numId w:val="0"/>
        </w:numPr>
        <w:ind w:left="432" w:hanging="432"/>
      </w:pPr>
      <w:r>
        <w:t>Can’t start</w:t>
      </w:r>
      <w:r w:rsidR="000F36EE">
        <w:t>, sandbox evasion</w:t>
      </w:r>
    </w:p>
    <w:p w14:paraId="017B2B9C" w14:textId="5B7F1F4B" w:rsidR="000F36EE" w:rsidRDefault="000F36EE" w:rsidP="00361CA7">
      <w:pPr>
        <w:pStyle w:val="ListBullet"/>
        <w:numPr>
          <w:ilvl w:val="0"/>
          <w:numId w:val="0"/>
        </w:numPr>
        <w:ind w:left="432" w:hanging="432"/>
      </w:pPr>
    </w:p>
    <w:p w14:paraId="2D73638A" w14:textId="51A9B46B" w:rsidR="00361CA7" w:rsidRDefault="000F36EE" w:rsidP="00361CA7">
      <w:pPr>
        <w:pStyle w:val="ListBullet"/>
        <w:numPr>
          <w:ilvl w:val="0"/>
          <w:numId w:val="0"/>
        </w:numPr>
        <w:ind w:left="432" w:hanging="432"/>
      </w:pPr>
      <w:proofErr w:type="spellStart"/>
      <w:r w:rsidRPr="000F36EE">
        <w:t>adb</w:t>
      </w:r>
      <w:proofErr w:type="spellEnd"/>
      <w:r w:rsidRPr="000F36EE">
        <w:t xml:space="preserve"> shell am start -a </w:t>
      </w:r>
      <w:proofErr w:type="spellStart"/>
      <w:proofErr w:type="gramStart"/>
      <w:r w:rsidRPr="000F36EE">
        <w:t>android.intent</w:t>
      </w:r>
      <w:proofErr w:type="gramEnd"/>
      <w:r w:rsidRPr="000F36EE">
        <w:t>.action.MAIN</w:t>
      </w:r>
      <w:proofErr w:type="spellEnd"/>
      <w:r w:rsidRPr="000F36EE">
        <w:t xml:space="preserve"> </w:t>
      </w:r>
      <w:proofErr w:type="spellStart"/>
      <w:r w:rsidRPr="000F36EE">
        <w:t>drogba.ajax</w:t>
      </w:r>
      <w:proofErr w:type="spellEnd"/>
      <w:r w:rsidRPr="000F36EE">
        <w:t>/</w:t>
      </w:r>
      <w:proofErr w:type="spellStart"/>
      <w:r w:rsidRPr="000F36EE">
        <w:t>beckham.owen.MainActivity</w:t>
      </w:r>
      <w:proofErr w:type="spellEnd"/>
    </w:p>
    <w:p w14:paraId="767B456F" w14:textId="0DC759A8" w:rsidR="000F36EE" w:rsidRDefault="000F36EE" w:rsidP="00361CA7">
      <w:pPr>
        <w:pStyle w:val="ListBullet"/>
        <w:numPr>
          <w:ilvl w:val="0"/>
          <w:numId w:val="0"/>
        </w:numPr>
        <w:ind w:left="432" w:hanging="432"/>
      </w:pPr>
    </w:p>
    <w:p w14:paraId="36E2E1F4" w14:textId="0416CE37" w:rsidR="00132F04" w:rsidRDefault="00132F04" w:rsidP="00361CA7">
      <w:pPr>
        <w:pStyle w:val="ListBullet"/>
        <w:numPr>
          <w:ilvl w:val="0"/>
          <w:numId w:val="0"/>
        </w:numPr>
        <w:ind w:left="432" w:hanging="432"/>
      </w:pPr>
      <w:r w:rsidRPr="00132F04">
        <w:t>Disable</w:t>
      </w:r>
      <w:r>
        <w:t xml:space="preserve"> </w:t>
      </w:r>
      <w:r>
        <w:rPr>
          <w:rFonts w:hint="eastAsia"/>
        </w:rPr>
        <w:t>Receiver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Service</w:t>
      </w:r>
    </w:p>
    <w:p w14:paraId="79F1C5F4" w14:textId="77777777" w:rsidR="00132F04" w:rsidRDefault="00132F04" w:rsidP="00361CA7">
      <w:pPr>
        <w:pStyle w:val="ListBullet"/>
        <w:numPr>
          <w:ilvl w:val="0"/>
          <w:numId w:val="0"/>
        </w:numPr>
        <w:ind w:left="432" w:hanging="432"/>
      </w:pPr>
    </w:p>
    <w:p w14:paraId="33C73FC6" w14:textId="5D879EC5" w:rsidR="000F36EE" w:rsidRDefault="000F36EE" w:rsidP="00361CA7">
      <w:pPr>
        <w:pStyle w:val="ListBullet"/>
        <w:numPr>
          <w:ilvl w:val="0"/>
          <w:numId w:val="0"/>
        </w:numPr>
        <w:ind w:left="432" w:hanging="432"/>
      </w:pPr>
      <w:r>
        <w:t xml:space="preserve">all </w:t>
      </w:r>
      <w:proofErr w:type="spellStart"/>
      <w:r>
        <w:t>adb</w:t>
      </w:r>
      <w:proofErr w:type="spellEnd"/>
      <w:r>
        <w:t xml:space="preserve"> spoof is failed</w:t>
      </w:r>
    </w:p>
    <w:p w14:paraId="581804BA" w14:textId="676D8171" w:rsidR="000F36EE" w:rsidRDefault="000F36EE" w:rsidP="00361CA7">
      <w:pPr>
        <w:pStyle w:val="ListBullet"/>
        <w:numPr>
          <w:ilvl w:val="0"/>
          <w:numId w:val="0"/>
        </w:numPr>
        <w:ind w:left="432" w:hanging="432"/>
      </w:pPr>
    </w:p>
    <w:p w14:paraId="6F0BB53F" w14:textId="188E6150" w:rsidR="000F36EE" w:rsidRDefault="000F36EE" w:rsidP="00361CA7">
      <w:pPr>
        <w:pStyle w:val="ListBullet"/>
        <w:numPr>
          <w:ilvl w:val="0"/>
          <w:numId w:val="0"/>
        </w:numPr>
        <w:ind w:left="432" w:hanging="432"/>
      </w:pPr>
      <w:r w:rsidRPr="000F36EE">
        <w:rPr>
          <w:noProof/>
        </w:rPr>
        <w:drawing>
          <wp:inline distT="0" distB="0" distL="0" distR="0" wp14:anchorId="67854439" wp14:editId="50F72D64">
            <wp:extent cx="6652009" cy="1923472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04635" cy="193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36EE">
        <w:rPr>
          <w:noProof/>
        </w:rPr>
        <w:drawing>
          <wp:inline distT="0" distB="0" distL="0" distR="0" wp14:anchorId="3EFC1670" wp14:editId="67F58985">
            <wp:extent cx="4893547" cy="192075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5420" cy="192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F04" w:rsidRPr="00132F04">
        <w:rPr>
          <w:noProof/>
        </w:rPr>
        <w:drawing>
          <wp:inline distT="0" distB="0" distL="0" distR="0" wp14:anchorId="5184A28C" wp14:editId="28F51732">
            <wp:extent cx="6882897" cy="1436914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31261" cy="144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7ED04" w14:textId="618C79B5" w:rsidR="005B122A" w:rsidRDefault="005B122A" w:rsidP="00361CA7">
      <w:pPr>
        <w:pStyle w:val="ListBullet"/>
        <w:numPr>
          <w:ilvl w:val="0"/>
          <w:numId w:val="0"/>
        </w:numPr>
        <w:ind w:left="432" w:hanging="432"/>
      </w:pPr>
    </w:p>
    <w:p w14:paraId="65260AFD" w14:textId="4F696522" w:rsidR="005B122A" w:rsidRDefault="005B122A" w:rsidP="00361CA7">
      <w:pPr>
        <w:pStyle w:val="ListBullet"/>
        <w:numPr>
          <w:ilvl w:val="0"/>
          <w:numId w:val="0"/>
        </w:numPr>
        <w:ind w:left="432" w:hanging="432"/>
      </w:pPr>
      <w:r>
        <w:t>Demo</w:t>
      </w:r>
    </w:p>
    <w:p w14:paraId="1959B986" w14:textId="14A0E873" w:rsidR="005B122A" w:rsidRDefault="005B122A" w:rsidP="00361CA7">
      <w:pPr>
        <w:pStyle w:val="ListBullet"/>
        <w:numPr>
          <w:ilvl w:val="0"/>
          <w:numId w:val="0"/>
        </w:numPr>
        <w:ind w:left="432" w:hanging="432"/>
      </w:pPr>
      <w:r>
        <w:rPr>
          <w:noProof/>
        </w:rPr>
        <w:drawing>
          <wp:inline distT="0" distB="0" distL="0" distR="0" wp14:anchorId="29D9AD71" wp14:editId="1801C063">
            <wp:extent cx="2130250" cy="3815538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7-30 at 1.59.15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1353" cy="383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1CC0" w:rsidRPr="006D1CC0">
        <w:drawing>
          <wp:inline distT="0" distB="0" distL="0" distR="0" wp14:anchorId="37C00C1F" wp14:editId="7DF15A11">
            <wp:extent cx="2208787" cy="3838471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20069" cy="385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1CC0" w:rsidRPr="006D1CC0">
        <w:drawing>
          <wp:inline distT="0" distB="0" distL="0" distR="0" wp14:anchorId="72BAC508" wp14:editId="0225C3BD">
            <wp:extent cx="9499600" cy="2108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4996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23B98" w14:textId="7CB542C8" w:rsidR="00AA32E4" w:rsidRDefault="00AA32E4" w:rsidP="00361CA7">
      <w:pPr>
        <w:pStyle w:val="ListBullet"/>
        <w:numPr>
          <w:ilvl w:val="0"/>
          <w:numId w:val="0"/>
        </w:numPr>
        <w:ind w:left="432" w:hanging="432"/>
      </w:pPr>
    </w:p>
    <w:p w14:paraId="7070DB03" w14:textId="77777777" w:rsidR="00AA32E4" w:rsidRPr="00AA32E4" w:rsidRDefault="00AA32E4" w:rsidP="00AA32E4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839496"/>
          <w:sz w:val="23"/>
          <w:szCs w:val="23"/>
        </w:rPr>
      </w:pPr>
      <w:proofErr w:type="spellStart"/>
      <w:r w:rsidRPr="00AA32E4">
        <w:rPr>
          <w:rFonts w:ascii="Menlo" w:hAnsi="Menlo" w:cs="Menlo"/>
          <w:color w:val="2AA198"/>
          <w:sz w:val="23"/>
          <w:szCs w:val="23"/>
        </w:rPr>
        <w:t>Java.perform</w:t>
      </w:r>
      <w:proofErr w:type="spellEnd"/>
      <w:r w:rsidRPr="00AA32E4">
        <w:rPr>
          <w:rFonts w:ascii="Menlo" w:hAnsi="Menlo" w:cs="Menlo"/>
          <w:color w:val="2AA198"/>
          <w:sz w:val="23"/>
          <w:szCs w:val="23"/>
        </w:rPr>
        <w:t>(function () {</w:t>
      </w:r>
      <w:r w:rsidRPr="00AA32E4">
        <w:rPr>
          <w:rFonts w:ascii="Menlo" w:hAnsi="Menlo" w:cs="Menlo"/>
          <w:color w:val="2AA198"/>
          <w:sz w:val="23"/>
          <w:szCs w:val="23"/>
        </w:rPr>
        <w:br/>
        <w:t xml:space="preserve">   </w:t>
      </w:r>
      <w:proofErr w:type="spellStart"/>
      <w:r w:rsidRPr="00AA32E4">
        <w:rPr>
          <w:rFonts w:ascii="Menlo" w:hAnsi="Menlo" w:cs="Menlo"/>
          <w:color w:val="2AA198"/>
          <w:sz w:val="23"/>
          <w:szCs w:val="23"/>
        </w:rPr>
        <w:t>var</w:t>
      </w:r>
      <w:proofErr w:type="spellEnd"/>
      <w:r w:rsidRPr="00AA32E4">
        <w:rPr>
          <w:rFonts w:ascii="Menlo" w:hAnsi="Menlo" w:cs="Menlo"/>
          <w:color w:val="2AA198"/>
          <w:sz w:val="23"/>
          <w:szCs w:val="23"/>
        </w:rPr>
        <w:t xml:space="preserve"> date = </w:t>
      </w:r>
      <w:proofErr w:type="spellStart"/>
      <w:r w:rsidRPr="00AA32E4">
        <w:rPr>
          <w:rFonts w:ascii="Menlo" w:hAnsi="Menlo" w:cs="Menlo"/>
          <w:color w:val="2AA198"/>
          <w:sz w:val="23"/>
          <w:szCs w:val="23"/>
        </w:rPr>
        <w:t>Java.use</w:t>
      </w:r>
      <w:proofErr w:type="spellEnd"/>
      <w:r w:rsidRPr="00AA32E4">
        <w:rPr>
          <w:rFonts w:ascii="Menlo" w:hAnsi="Menlo" w:cs="Menlo"/>
          <w:color w:val="2AA198"/>
          <w:sz w:val="23"/>
          <w:szCs w:val="23"/>
        </w:rPr>
        <w:t>('</w:t>
      </w:r>
      <w:proofErr w:type="spellStart"/>
      <w:proofErr w:type="gramStart"/>
      <w:r w:rsidRPr="00AA32E4">
        <w:rPr>
          <w:rFonts w:ascii="Menlo" w:hAnsi="Menlo" w:cs="Menlo"/>
          <w:color w:val="2AA198"/>
          <w:sz w:val="23"/>
          <w:szCs w:val="23"/>
        </w:rPr>
        <w:t>java.util</w:t>
      </w:r>
      <w:proofErr w:type="gramEnd"/>
      <w:r w:rsidRPr="00AA32E4">
        <w:rPr>
          <w:rFonts w:ascii="Menlo" w:hAnsi="Menlo" w:cs="Menlo"/>
          <w:color w:val="2AA198"/>
          <w:sz w:val="23"/>
          <w:szCs w:val="23"/>
        </w:rPr>
        <w:t>.Date</w:t>
      </w:r>
      <w:proofErr w:type="spellEnd"/>
      <w:r w:rsidRPr="00AA32E4">
        <w:rPr>
          <w:rFonts w:ascii="Menlo" w:hAnsi="Menlo" w:cs="Menlo"/>
          <w:color w:val="2AA198"/>
          <w:sz w:val="23"/>
          <w:szCs w:val="23"/>
        </w:rPr>
        <w:t>');</w:t>
      </w:r>
      <w:r w:rsidRPr="00AA32E4">
        <w:rPr>
          <w:rFonts w:ascii="Menlo" w:hAnsi="Menlo" w:cs="Menlo"/>
          <w:color w:val="2AA198"/>
          <w:sz w:val="23"/>
          <w:szCs w:val="23"/>
        </w:rPr>
        <w:br/>
        <w:t xml:space="preserve">   </w:t>
      </w:r>
      <w:r w:rsidRPr="00AA32E4">
        <w:rPr>
          <w:rFonts w:ascii="Menlo" w:hAnsi="Menlo" w:cs="Menlo"/>
          <w:color w:val="2AA198"/>
          <w:sz w:val="23"/>
          <w:szCs w:val="23"/>
        </w:rPr>
        <w:br/>
        <w:t xml:space="preserve">   </w:t>
      </w:r>
      <w:proofErr w:type="spellStart"/>
      <w:r w:rsidRPr="00AA32E4">
        <w:rPr>
          <w:rFonts w:ascii="Menlo" w:hAnsi="Menlo" w:cs="Menlo"/>
          <w:color w:val="2AA198"/>
          <w:sz w:val="23"/>
          <w:szCs w:val="23"/>
        </w:rPr>
        <w:t>date.after.implementation</w:t>
      </w:r>
      <w:proofErr w:type="spellEnd"/>
      <w:r w:rsidRPr="00AA32E4">
        <w:rPr>
          <w:rFonts w:ascii="Menlo" w:hAnsi="Menlo" w:cs="Menlo"/>
          <w:color w:val="2AA198"/>
          <w:sz w:val="23"/>
          <w:szCs w:val="23"/>
        </w:rPr>
        <w:t xml:space="preserve"> = function(arg1){</w:t>
      </w:r>
      <w:r w:rsidRPr="00AA32E4">
        <w:rPr>
          <w:rFonts w:ascii="Menlo" w:hAnsi="Menlo" w:cs="Menlo"/>
          <w:color w:val="2AA198"/>
          <w:sz w:val="23"/>
          <w:szCs w:val="23"/>
        </w:rPr>
        <w:br/>
        <w:t xml:space="preserve">        console.log(arg1);</w:t>
      </w:r>
      <w:r w:rsidRPr="00AA32E4">
        <w:rPr>
          <w:rFonts w:ascii="Menlo" w:hAnsi="Menlo" w:cs="Menlo"/>
          <w:color w:val="2AA198"/>
          <w:sz w:val="23"/>
          <w:szCs w:val="23"/>
        </w:rPr>
        <w:br/>
        <w:t xml:space="preserve">        console.log("[+] Java date bypass ");</w:t>
      </w:r>
      <w:r w:rsidRPr="00AA32E4">
        <w:rPr>
          <w:rFonts w:ascii="Menlo" w:hAnsi="Menlo" w:cs="Menlo"/>
          <w:color w:val="2AA198"/>
          <w:sz w:val="23"/>
          <w:szCs w:val="23"/>
        </w:rPr>
        <w:br/>
        <w:t xml:space="preserve">        return true; </w:t>
      </w:r>
      <w:r w:rsidRPr="00AA32E4">
        <w:rPr>
          <w:rFonts w:ascii="Menlo" w:hAnsi="Menlo" w:cs="Menlo"/>
          <w:color w:val="2AA198"/>
          <w:sz w:val="23"/>
          <w:szCs w:val="23"/>
        </w:rPr>
        <w:br/>
        <w:t xml:space="preserve">   }</w:t>
      </w:r>
      <w:r w:rsidRPr="00AA32E4">
        <w:rPr>
          <w:rFonts w:ascii="Menlo" w:hAnsi="Menlo" w:cs="Menlo"/>
          <w:color w:val="2AA198"/>
          <w:sz w:val="23"/>
          <w:szCs w:val="23"/>
        </w:rPr>
        <w:br/>
      </w:r>
      <w:r w:rsidRPr="00AA32E4">
        <w:rPr>
          <w:rFonts w:ascii="Menlo" w:hAnsi="Menlo" w:cs="Menlo"/>
          <w:color w:val="2AA198"/>
          <w:sz w:val="23"/>
          <w:szCs w:val="23"/>
        </w:rPr>
        <w:br/>
        <w:t>});</w:t>
      </w:r>
    </w:p>
    <w:p w14:paraId="50CFE991" w14:textId="1F6CB23F" w:rsidR="00AA32E4" w:rsidRDefault="00AA32E4" w:rsidP="00361CA7">
      <w:pPr>
        <w:pStyle w:val="ListBullet"/>
        <w:numPr>
          <w:ilvl w:val="0"/>
          <w:numId w:val="0"/>
        </w:numPr>
        <w:ind w:left="432" w:hanging="432"/>
      </w:pPr>
    </w:p>
    <w:p w14:paraId="27FEEA3D" w14:textId="344B8519" w:rsidR="001B1DAF" w:rsidRDefault="001B1DAF" w:rsidP="00361CA7">
      <w:pPr>
        <w:pStyle w:val="ListBullet"/>
        <w:numPr>
          <w:ilvl w:val="0"/>
          <w:numId w:val="0"/>
        </w:numPr>
        <w:ind w:left="432" w:hanging="432"/>
      </w:pPr>
      <w:r>
        <w:rPr>
          <w:rFonts w:hint="eastAsia"/>
        </w:rPr>
        <w:t>Bypass</w:t>
      </w:r>
      <w:r>
        <w:t xml:space="preserve"> </w:t>
      </w:r>
      <w:r>
        <w:rPr>
          <w:rFonts w:hint="eastAsia"/>
        </w:rPr>
        <w:t>sandbox</w:t>
      </w:r>
      <w:r>
        <w:t xml:space="preserve"> </w:t>
      </w:r>
      <w:r>
        <w:rPr>
          <w:rFonts w:hint="eastAsia"/>
        </w:rPr>
        <w:t>evasio</w:t>
      </w:r>
      <w:r>
        <w:t xml:space="preserve">n, hook </w:t>
      </w:r>
      <w:proofErr w:type="spellStart"/>
      <w:r>
        <w:t>Data.after</w:t>
      </w:r>
      <w:proofErr w:type="spellEnd"/>
      <w:r>
        <w:t>(Data data)</w:t>
      </w:r>
    </w:p>
    <w:p w14:paraId="503DD95C" w14:textId="6FC890FC" w:rsidR="001B1DAF" w:rsidRDefault="001B1DAF" w:rsidP="00361CA7">
      <w:pPr>
        <w:pStyle w:val="ListBullet"/>
        <w:numPr>
          <w:ilvl w:val="0"/>
          <w:numId w:val="0"/>
        </w:numPr>
        <w:ind w:left="432" w:hanging="432"/>
        <w:rPr>
          <w:rFonts w:ascii="SimSun" w:eastAsia="SimSun" w:hAnsi="SimSun" w:cs="SimSun"/>
        </w:rPr>
      </w:pPr>
    </w:p>
    <w:p w14:paraId="4E7F6880" w14:textId="4C324163" w:rsidR="001B1DAF" w:rsidRDefault="001B1DAF" w:rsidP="001B1DAF">
      <w:pPr>
        <w:pStyle w:val="HTMLPreformatted"/>
        <w:shd w:val="clear" w:color="auto" w:fill="2B2B2B"/>
        <w:rPr>
          <w:rFonts w:ascii="Menlo" w:hAnsi="Menlo" w:cs="Menlo" w:hint="eastAsia"/>
          <w:color w:val="CC7832"/>
          <w:sz w:val="18"/>
          <w:szCs w:val="18"/>
        </w:rPr>
      </w:pPr>
      <w:r>
        <w:rPr>
          <w:rFonts w:ascii="Menlo" w:hAnsi="Menlo" w:cs="Menlo"/>
          <w:color w:val="CC7832"/>
          <w:sz w:val="18"/>
          <w:szCs w:val="18"/>
        </w:rPr>
        <w:t>// Origin</w:t>
      </w:r>
      <w:r w:rsidR="00396DEC">
        <w:rPr>
          <w:rFonts w:ascii="Menlo" w:hAnsi="Menlo" w:cs="Menlo" w:hint="eastAsia"/>
          <w:color w:val="CC7832"/>
          <w:sz w:val="18"/>
          <w:szCs w:val="18"/>
        </w:rPr>
        <w:t>al</w:t>
      </w:r>
    </w:p>
    <w:p w14:paraId="07D477E6" w14:textId="7EC7B533" w:rsidR="001B1DAF" w:rsidRDefault="001B1DAF" w:rsidP="001B1DAF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CC7832"/>
          <w:sz w:val="18"/>
          <w:szCs w:val="18"/>
        </w:rPr>
        <w:t xml:space="preserve">public 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boolean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FFC66D"/>
          <w:sz w:val="18"/>
          <w:szCs w:val="18"/>
        </w:rPr>
        <w:t>after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gramEnd"/>
      <w:r>
        <w:rPr>
          <w:rFonts w:ascii="Menlo" w:hAnsi="Menlo" w:cs="Menlo"/>
          <w:color w:val="A9B7C6"/>
          <w:sz w:val="18"/>
          <w:szCs w:val="18"/>
        </w:rPr>
        <w:t>Date when)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return </w:t>
      </w:r>
      <w:proofErr w:type="spellStart"/>
      <w:r>
        <w:rPr>
          <w:rFonts w:ascii="Menlo" w:hAnsi="Menlo" w:cs="Menlo"/>
          <w:i/>
          <w:iCs/>
          <w:color w:val="A9B7C6"/>
          <w:sz w:val="18"/>
          <w:szCs w:val="18"/>
        </w:rPr>
        <w:t>getMillisOf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CC7832"/>
          <w:sz w:val="18"/>
          <w:szCs w:val="18"/>
        </w:rPr>
        <w:t>this</w:t>
      </w:r>
      <w:r>
        <w:rPr>
          <w:rFonts w:ascii="Menlo" w:hAnsi="Menlo" w:cs="Menlo"/>
          <w:color w:val="A9B7C6"/>
          <w:sz w:val="18"/>
          <w:szCs w:val="18"/>
        </w:rPr>
        <w:t xml:space="preserve">) &gt; </w:t>
      </w:r>
      <w:proofErr w:type="spellStart"/>
      <w:r>
        <w:rPr>
          <w:rFonts w:ascii="Menlo" w:hAnsi="Menlo" w:cs="Menlo"/>
          <w:i/>
          <w:iCs/>
          <w:color w:val="A9B7C6"/>
          <w:sz w:val="18"/>
          <w:szCs w:val="18"/>
        </w:rPr>
        <w:t>getMillisOf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(when)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</w:t>
      </w:r>
    </w:p>
    <w:p w14:paraId="7991A8BD" w14:textId="2A0747CB" w:rsidR="001B1DAF" w:rsidRDefault="00396DEC" w:rsidP="001B1DAF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A9B7C6"/>
          <w:sz w:val="18"/>
          <w:szCs w:val="18"/>
        </w:rPr>
        <w:t xml:space="preserve">//hook </w:t>
      </w:r>
    </w:p>
    <w:p w14:paraId="581E9657" w14:textId="7C4F14BE" w:rsidR="001B1DAF" w:rsidRDefault="001B1DAF" w:rsidP="001B1DAF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CC7832"/>
          <w:sz w:val="18"/>
          <w:szCs w:val="18"/>
        </w:rPr>
        <w:t xml:space="preserve">public 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boolean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FFC66D"/>
          <w:sz w:val="18"/>
          <w:szCs w:val="18"/>
        </w:rPr>
        <w:t>after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gramEnd"/>
      <w:r>
        <w:rPr>
          <w:rFonts w:ascii="Menlo" w:hAnsi="Menlo" w:cs="Menlo"/>
          <w:color w:val="A9B7C6"/>
          <w:sz w:val="18"/>
          <w:szCs w:val="18"/>
        </w:rPr>
        <w:t>Date when)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return </w:t>
      </w:r>
      <w:r w:rsidR="00396DEC">
        <w:rPr>
          <w:rFonts w:ascii="Menlo" w:hAnsi="Menlo" w:cs="Menlo"/>
          <w:i/>
          <w:iCs/>
          <w:color w:val="A9B7C6"/>
          <w:sz w:val="18"/>
          <w:szCs w:val="18"/>
        </w:rPr>
        <w:t>true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</w:t>
      </w:r>
    </w:p>
    <w:p w14:paraId="46F4416D" w14:textId="77777777" w:rsidR="001B1DAF" w:rsidRPr="001B1DAF" w:rsidRDefault="001B1DAF" w:rsidP="00361CA7">
      <w:pPr>
        <w:pStyle w:val="ListBullet"/>
        <w:numPr>
          <w:ilvl w:val="0"/>
          <w:numId w:val="0"/>
        </w:numPr>
        <w:ind w:left="432" w:hanging="432"/>
        <w:rPr>
          <w:rFonts w:ascii="SimSun" w:eastAsia="SimSun" w:hAnsi="SimSun" w:cs="SimSun"/>
        </w:rPr>
      </w:pPr>
    </w:p>
    <w:p w14:paraId="61F41C38" w14:textId="77777777" w:rsidR="001B1DAF" w:rsidRDefault="001B1DAF" w:rsidP="00361CA7">
      <w:pPr>
        <w:pStyle w:val="ListBullet"/>
        <w:numPr>
          <w:ilvl w:val="0"/>
          <w:numId w:val="0"/>
        </w:numPr>
        <w:ind w:left="432" w:hanging="432"/>
      </w:pPr>
    </w:p>
    <w:p w14:paraId="75AACF74" w14:textId="78D7C820" w:rsidR="000F36EE" w:rsidRDefault="00BE6C82" w:rsidP="00361CA7">
      <w:pPr>
        <w:pStyle w:val="ListBullet"/>
        <w:numPr>
          <w:ilvl w:val="0"/>
          <w:numId w:val="0"/>
        </w:numPr>
        <w:ind w:left="432" w:hanging="432"/>
        <w:rPr>
          <w:noProof/>
        </w:rPr>
      </w:pPr>
      <w:bookmarkStart w:id="0" w:name="_GoBack"/>
      <w:r w:rsidRPr="00BE6C82">
        <w:drawing>
          <wp:inline distT="0" distB="0" distL="0" distR="0" wp14:anchorId="6691B4C0" wp14:editId="79C3ACFA">
            <wp:extent cx="6013692" cy="25924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41516" cy="260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591649" w:rsidRPr="00591649">
        <w:rPr>
          <w:noProof/>
        </w:rPr>
        <w:t xml:space="preserve"> </w:t>
      </w:r>
      <w:r w:rsidR="00591649" w:rsidRPr="00591649">
        <w:drawing>
          <wp:inline distT="0" distB="0" distL="0" distR="0" wp14:anchorId="4CF68446" wp14:editId="22C5C8F8">
            <wp:extent cx="2662813" cy="4611065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90312" cy="465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6C6A" w14:textId="7BBCCA7D" w:rsidR="00591649" w:rsidRDefault="00591649" w:rsidP="00361CA7">
      <w:pPr>
        <w:pStyle w:val="ListBullet"/>
        <w:numPr>
          <w:ilvl w:val="0"/>
          <w:numId w:val="0"/>
        </w:numPr>
        <w:ind w:left="432" w:hanging="432"/>
      </w:pPr>
    </w:p>
    <w:p w14:paraId="14B10F27" w14:textId="3482F4E1" w:rsidR="00591649" w:rsidRDefault="00591649" w:rsidP="00361CA7">
      <w:pPr>
        <w:pStyle w:val="ListBullet"/>
        <w:numPr>
          <w:ilvl w:val="0"/>
          <w:numId w:val="0"/>
        </w:numPr>
        <w:ind w:left="432" w:hanging="432"/>
        <w:rPr>
          <w:rFonts w:hint="eastAsia"/>
        </w:rPr>
      </w:pPr>
      <w:r>
        <w:t>S</w:t>
      </w:r>
      <w:r w:rsidR="001B1DAF">
        <w:t xml:space="preserve">mart click can </w:t>
      </w:r>
      <w:r w:rsidR="001B1DAF">
        <w:rPr>
          <w:rFonts w:hint="eastAsia"/>
        </w:rPr>
        <w:t>touch</w:t>
      </w:r>
      <w:r w:rsidR="001B1DAF">
        <w:t xml:space="preserve"> </w:t>
      </w:r>
      <w:r w:rsidR="001B1DAF">
        <w:rPr>
          <w:rFonts w:hint="eastAsia"/>
        </w:rPr>
        <w:t>off</w:t>
      </w:r>
      <w:r w:rsidR="001B1DAF">
        <w:t xml:space="preserve"> </w:t>
      </w:r>
      <w:r w:rsidR="001B1DAF">
        <w:rPr>
          <w:rFonts w:hint="eastAsia"/>
        </w:rPr>
        <w:t>device</w:t>
      </w:r>
      <w:r w:rsidR="001B1DAF">
        <w:t xml:space="preserve"> </w:t>
      </w:r>
      <w:r w:rsidR="001B1DAF">
        <w:rPr>
          <w:rFonts w:hint="eastAsia"/>
        </w:rPr>
        <w:t>admin</w:t>
      </w:r>
      <w:r w:rsidR="001B1DAF">
        <w:t xml:space="preserve"> </w:t>
      </w:r>
      <w:r w:rsidR="001B1DAF">
        <w:rPr>
          <w:rFonts w:hint="eastAsia"/>
        </w:rPr>
        <w:t>action</w:t>
      </w:r>
      <w:r w:rsidR="001B1DAF">
        <w:t xml:space="preserve"> </w:t>
      </w:r>
      <w:r w:rsidR="001B1DAF">
        <w:rPr>
          <w:rFonts w:hint="eastAsia"/>
        </w:rPr>
        <w:t>and</w:t>
      </w:r>
      <w:r w:rsidR="001B1DAF">
        <w:t xml:space="preserve"> </w:t>
      </w:r>
      <w:r w:rsidR="001B1DAF">
        <w:rPr>
          <w:rFonts w:hint="eastAsia"/>
        </w:rPr>
        <w:t>default</w:t>
      </w:r>
      <w:r w:rsidR="001B1DAF">
        <w:t xml:space="preserve"> </w:t>
      </w:r>
      <w:proofErr w:type="spellStart"/>
      <w:r w:rsidR="001B1DAF">
        <w:rPr>
          <w:rFonts w:hint="eastAsia"/>
        </w:rPr>
        <w:t>sms</w:t>
      </w:r>
      <w:proofErr w:type="spellEnd"/>
    </w:p>
    <w:p w14:paraId="5FE8F9ED" w14:textId="04884580" w:rsidR="00591649" w:rsidRDefault="001B1DAF" w:rsidP="00361CA7">
      <w:pPr>
        <w:pStyle w:val="ListBullet"/>
        <w:numPr>
          <w:ilvl w:val="0"/>
          <w:numId w:val="0"/>
        </w:numPr>
        <w:ind w:left="432" w:hanging="432"/>
      </w:pPr>
      <w:r>
        <w:t xml:space="preserve"> </w:t>
      </w:r>
    </w:p>
    <w:p w14:paraId="3F7085ED" w14:textId="5ACEB860" w:rsidR="00591649" w:rsidRDefault="00591649" w:rsidP="00361CA7">
      <w:pPr>
        <w:pStyle w:val="ListBullet"/>
        <w:numPr>
          <w:ilvl w:val="0"/>
          <w:numId w:val="0"/>
        </w:numPr>
        <w:ind w:left="432" w:hanging="432"/>
      </w:pPr>
    </w:p>
    <w:p w14:paraId="47842E90" w14:textId="34FB3589" w:rsidR="00591649" w:rsidRDefault="00591649" w:rsidP="00361CA7">
      <w:pPr>
        <w:pStyle w:val="ListBullet"/>
        <w:numPr>
          <w:ilvl w:val="0"/>
          <w:numId w:val="0"/>
        </w:numPr>
        <w:ind w:left="432" w:hanging="432"/>
      </w:pPr>
    </w:p>
    <w:p w14:paraId="24419FD7" w14:textId="049DB122" w:rsidR="00591649" w:rsidRDefault="00591649" w:rsidP="00361CA7">
      <w:pPr>
        <w:pStyle w:val="ListBullet"/>
        <w:numPr>
          <w:ilvl w:val="0"/>
          <w:numId w:val="0"/>
        </w:numPr>
        <w:ind w:left="432" w:hanging="432"/>
      </w:pPr>
    </w:p>
    <w:p w14:paraId="30A11768" w14:textId="77777777" w:rsidR="00591649" w:rsidRDefault="00591649" w:rsidP="00361CA7">
      <w:pPr>
        <w:pStyle w:val="ListBullet"/>
        <w:numPr>
          <w:ilvl w:val="0"/>
          <w:numId w:val="0"/>
        </w:numPr>
        <w:ind w:left="432" w:hanging="432"/>
      </w:pPr>
    </w:p>
    <w:p w14:paraId="5AD63C0B" w14:textId="17BF7BAF" w:rsidR="000F36EE" w:rsidRDefault="006E169A" w:rsidP="00EC0E13">
      <w:pPr>
        <w:pStyle w:val="ListBullet"/>
      </w:pPr>
      <w:r>
        <w:t>7a99d5d5dfef2a3f292307daa07b450e4f192899d9d6be1a0b2ae43285f63296</w:t>
      </w:r>
    </w:p>
    <w:p w14:paraId="7AAA31AA" w14:textId="075691ED" w:rsidR="006E169A" w:rsidRDefault="006E169A" w:rsidP="006E169A">
      <w:pPr>
        <w:pStyle w:val="ListBullet"/>
      </w:pPr>
      <w:r>
        <w:t>8ad94da33af4b959c12248a5a6b2723b81cd67cdd971818eb582b2cd7c81c6cd</w:t>
      </w:r>
    </w:p>
    <w:p w14:paraId="1F28E9F8" w14:textId="7E5DC44B" w:rsidR="00EC0E13" w:rsidRDefault="00EC0E13" w:rsidP="00EC0E13">
      <w:pPr>
        <w:pStyle w:val="ListBullet"/>
      </w:pPr>
      <w:r>
        <w:t>b24a3d0457878e915a3356cd3cde007093b2cc83128f921f5052f1844a0e7c6c</w:t>
      </w:r>
    </w:p>
    <w:p w14:paraId="4CDC4D9A" w14:textId="77777777" w:rsidR="00EC0E13" w:rsidRDefault="00EC0E13" w:rsidP="00EC0E13">
      <w:pPr>
        <w:pStyle w:val="ListBullet"/>
        <w:numPr>
          <w:ilvl w:val="0"/>
          <w:numId w:val="0"/>
        </w:numPr>
        <w:ind w:left="432"/>
      </w:pPr>
    </w:p>
    <w:p w14:paraId="27F8AAAA" w14:textId="5E611129" w:rsidR="00EC0E13" w:rsidRDefault="00EC0E13" w:rsidP="00EC0E13">
      <w:pPr>
        <w:pStyle w:val="ListBullet"/>
        <w:numPr>
          <w:ilvl w:val="0"/>
          <w:numId w:val="0"/>
        </w:numPr>
        <w:ind w:left="432"/>
      </w:pPr>
      <w:r>
        <w:t>Same as 3080fa6b0c00dcb34de9ee32dcddc3c0491d3899269af71367e0322cec916787</w:t>
      </w:r>
    </w:p>
    <w:p w14:paraId="09B7F72E" w14:textId="77777777" w:rsidR="00EC0E13" w:rsidRDefault="00EC0E13" w:rsidP="00EC0E13">
      <w:pPr>
        <w:pStyle w:val="ListBullet"/>
        <w:numPr>
          <w:ilvl w:val="0"/>
          <w:numId w:val="0"/>
        </w:numPr>
        <w:ind w:left="432"/>
      </w:pPr>
      <w:r w:rsidRPr="000F36EE">
        <w:rPr>
          <w:noProof/>
        </w:rPr>
        <w:drawing>
          <wp:inline distT="0" distB="0" distL="0" distR="0" wp14:anchorId="719254C2" wp14:editId="15CA8765">
            <wp:extent cx="4511710" cy="201461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37673" cy="202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FA87C" w14:textId="77777777" w:rsidR="000F36EE" w:rsidRDefault="000F36EE" w:rsidP="000F36EE">
      <w:pPr>
        <w:pStyle w:val="ListBullet"/>
        <w:numPr>
          <w:ilvl w:val="0"/>
          <w:numId w:val="0"/>
        </w:numPr>
        <w:ind w:left="432"/>
      </w:pPr>
    </w:p>
    <w:p w14:paraId="342B4EE4" w14:textId="49719437" w:rsidR="006E169A" w:rsidRDefault="006E169A" w:rsidP="006E169A">
      <w:pPr>
        <w:pStyle w:val="ListBullet"/>
      </w:pPr>
      <w:r>
        <w:t>d7589d6077271a4245cd37592287a434608caed755b54213138f0de254cab059</w:t>
      </w:r>
    </w:p>
    <w:p w14:paraId="411D7587" w14:textId="77777777" w:rsidR="00EC0E13" w:rsidRDefault="00EC0E13" w:rsidP="00EC0E13">
      <w:pPr>
        <w:pStyle w:val="ListBullet"/>
        <w:numPr>
          <w:ilvl w:val="0"/>
          <w:numId w:val="0"/>
        </w:numPr>
      </w:pPr>
    </w:p>
    <w:p w14:paraId="254FE44A" w14:textId="7EAD82AA" w:rsidR="00EC0E13" w:rsidRDefault="00EC0E13" w:rsidP="00EC0E13">
      <w:pPr>
        <w:pStyle w:val="ListBullet"/>
        <w:numPr>
          <w:ilvl w:val="0"/>
          <w:numId w:val="0"/>
        </w:numPr>
      </w:pPr>
      <w:r>
        <w:t xml:space="preserve">   Same as 3080fa6b0c00dcb34de9ee32dcddc3c0491d3899269af71367e0322cec916787</w:t>
      </w:r>
    </w:p>
    <w:p w14:paraId="01729356" w14:textId="480A2D1D" w:rsidR="00EC0E13" w:rsidRDefault="00EC0E13" w:rsidP="00EC0E13">
      <w:pPr>
        <w:pStyle w:val="ListBullet"/>
        <w:numPr>
          <w:ilvl w:val="0"/>
          <w:numId w:val="0"/>
        </w:numPr>
        <w:ind w:left="432"/>
      </w:pPr>
      <w:r w:rsidRPr="00EC0E13">
        <w:rPr>
          <w:noProof/>
        </w:rPr>
        <w:drawing>
          <wp:anchor distT="0" distB="0" distL="114300" distR="114300" simplePos="0" relativeHeight="251658240" behindDoc="0" locked="0" layoutInCell="1" allowOverlap="1" wp14:anchorId="6D47AECD" wp14:editId="500AC3E6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873451" cy="2135949"/>
            <wp:effectExtent l="0" t="0" r="381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451" cy="2135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7C7E41F0" w14:textId="214B5C28" w:rsidR="006E169A" w:rsidRDefault="006E169A" w:rsidP="006E169A">
      <w:pPr>
        <w:pStyle w:val="ListBullet"/>
      </w:pPr>
      <w:r>
        <w:t>4a7c4bd24e70d9fa40f128711e25571103f0970fdefad29b9919c0d4259a17e7</w:t>
      </w:r>
    </w:p>
    <w:p w14:paraId="3B854A95" w14:textId="77777777" w:rsidR="00EC0E13" w:rsidRDefault="00EC0E13" w:rsidP="00EC0E13">
      <w:pPr>
        <w:pStyle w:val="ListBullet"/>
        <w:numPr>
          <w:ilvl w:val="0"/>
          <w:numId w:val="0"/>
        </w:numPr>
        <w:ind w:left="432"/>
      </w:pPr>
    </w:p>
    <w:p w14:paraId="22F63D6B" w14:textId="0CAF48B7" w:rsidR="00EC0E13" w:rsidRDefault="00EC0E13" w:rsidP="00EC0E13">
      <w:pPr>
        <w:pStyle w:val="ListBullet"/>
        <w:numPr>
          <w:ilvl w:val="0"/>
          <w:numId w:val="0"/>
        </w:numPr>
        <w:ind w:left="432"/>
      </w:pPr>
      <w:r>
        <w:t>Same as 3080fa6b0c00dcb34de9ee32dcddc3c0491d3899269af71367e0322cec916787</w:t>
      </w:r>
    </w:p>
    <w:p w14:paraId="631B220D" w14:textId="77777777" w:rsidR="00EC0E13" w:rsidRDefault="00EC0E13" w:rsidP="00EC0E13">
      <w:pPr>
        <w:pStyle w:val="ListBullet"/>
        <w:numPr>
          <w:ilvl w:val="0"/>
          <w:numId w:val="0"/>
        </w:numPr>
        <w:ind w:left="432" w:hanging="432"/>
      </w:pPr>
    </w:p>
    <w:p w14:paraId="536B746F" w14:textId="7DC98D72" w:rsidR="00EC0E13" w:rsidRDefault="00EC0E13" w:rsidP="00EC0E13">
      <w:pPr>
        <w:pStyle w:val="ListBullet"/>
        <w:numPr>
          <w:ilvl w:val="0"/>
          <w:numId w:val="0"/>
        </w:numPr>
        <w:ind w:left="432"/>
      </w:pPr>
      <w:r w:rsidRPr="00EC0E13">
        <w:rPr>
          <w:noProof/>
        </w:rPr>
        <w:drawing>
          <wp:inline distT="0" distB="0" distL="0" distR="0" wp14:anchorId="384454C3" wp14:editId="1D7A6639">
            <wp:extent cx="5255288" cy="208796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219" cy="209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48E79" w14:textId="664A394F" w:rsidR="006E169A" w:rsidRDefault="006E169A" w:rsidP="006E169A">
      <w:pPr>
        <w:pStyle w:val="ListBullet"/>
      </w:pPr>
      <w:r>
        <w:t>2c1a866777bf0220a39baeda6004f079e6a88b7558d21e17f4af2c393076f4bf</w:t>
      </w:r>
    </w:p>
    <w:p w14:paraId="7EB85E1F" w14:textId="01FFC4CD" w:rsidR="00EC0E13" w:rsidRDefault="00EC0E13" w:rsidP="00EC0E13">
      <w:pPr>
        <w:pStyle w:val="ListBullet"/>
        <w:numPr>
          <w:ilvl w:val="0"/>
          <w:numId w:val="0"/>
        </w:numPr>
        <w:ind w:left="432"/>
      </w:pPr>
    </w:p>
    <w:p w14:paraId="48857619" w14:textId="4C2D9190" w:rsidR="00EC0E13" w:rsidRDefault="00EC0E13" w:rsidP="00EC0E13">
      <w:pPr>
        <w:pStyle w:val="ListBullet"/>
        <w:numPr>
          <w:ilvl w:val="0"/>
          <w:numId w:val="0"/>
        </w:numPr>
        <w:ind w:left="432" w:hanging="432"/>
      </w:pPr>
      <w:r>
        <w:t xml:space="preserve"> Same as 3080fa6b0c00dcb34de9ee32dcddc3c0491d3899269af71367e0322cec916787</w:t>
      </w:r>
    </w:p>
    <w:p w14:paraId="3610E25E" w14:textId="5178B250" w:rsidR="00EC0E13" w:rsidRDefault="00EC0E13" w:rsidP="00EC0E13">
      <w:pPr>
        <w:pStyle w:val="ListBullet"/>
        <w:numPr>
          <w:ilvl w:val="0"/>
          <w:numId w:val="0"/>
        </w:numPr>
        <w:ind w:left="432" w:hanging="432"/>
      </w:pPr>
      <w:r w:rsidRPr="00EC0E13">
        <w:rPr>
          <w:noProof/>
        </w:rPr>
        <w:drawing>
          <wp:inline distT="0" distB="0" distL="0" distR="0" wp14:anchorId="1E5D75BD" wp14:editId="519E6CAD">
            <wp:extent cx="5546690" cy="2175872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8597" cy="218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A777C" w14:textId="77777777" w:rsidR="007202C7" w:rsidRDefault="007202C7" w:rsidP="007202C7">
      <w:pPr>
        <w:pStyle w:val="ListBullet"/>
        <w:numPr>
          <w:ilvl w:val="0"/>
          <w:numId w:val="0"/>
        </w:numPr>
        <w:ind w:left="432"/>
      </w:pPr>
    </w:p>
    <w:p w14:paraId="4EACC0C7" w14:textId="07450F59" w:rsidR="00F51579" w:rsidRDefault="006E169A" w:rsidP="006E169A">
      <w:pPr>
        <w:pStyle w:val="ListBullet"/>
      </w:pPr>
      <w:r>
        <w:t>8dacf5fb53b4435936d4d8af0ce4bb49a60592f6a1d2c3dc343466abddcf0dea</w:t>
      </w:r>
    </w:p>
    <w:p w14:paraId="12EA21CE" w14:textId="77777777" w:rsidR="00EC0E13" w:rsidRDefault="00EC0E13" w:rsidP="00EC0E13">
      <w:pPr>
        <w:pStyle w:val="ListBullet"/>
        <w:numPr>
          <w:ilvl w:val="0"/>
          <w:numId w:val="0"/>
        </w:numPr>
      </w:pPr>
    </w:p>
    <w:p w14:paraId="5F5AB0E9" w14:textId="3541CC63" w:rsidR="00EC0E13" w:rsidRDefault="00EC0E13" w:rsidP="00EC0E13">
      <w:pPr>
        <w:pStyle w:val="ListBullet"/>
        <w:numPr>
          <w:ilvl w:val="0"/>
          <w:numId w:val="0"/>
        </w:numPr>
      </w:pPr>
      <w:r>
        <w:t>Same as 3080fa6b0c00dcb34de9ee32dcddc3c0491d3899269af71367e0322cec916787</w:t>
      </w:r>
    </w:p>
    <w:p w14:paraId="63AA6B8F" w14:textId="3C8891FD" w:rsidR="00EC0E13" w:rsidRPr="00134D22" w:rsidRDefault="00EC0E13" w:rsidP="00EC0E13">
      <w:pPr>
        <w:pStyle w:val="ListBullet"/>
        <w:numPr>
          <w:ilvl w:val="0"/>
          <w:numId w:val="0"/>
        </w:numPr>
        <w:ind w:left="432" w:hanging="432"/>
      </w:pPr>
      <w:r w:rsidRPr="00EC0E13">
        <w:rPr>
          <w:noProof/>
        </w:rPr>
        <w:drawing>
          <wp:inline distT="0" distB="0" distL="0" distR="0" wp14:anchorId="5E55716C" wp14:editId="7B3A73DF">
            <wp:extent cx="5780976" cy="220184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91934" cy="220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0E13" w:rsidRPr="00134D22">
      <w:footerReference w:type="default" r:id="rId30"/>
      <w:pgSz w:w="12240" w:h="15840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E86B45" w14:textId="77777777" w:rsidR="00B87034" w:rsidRDefault="00B87034">
      <w:r>
        <w:separator/>
      </w:r>
    </w:p>
    <w:p w14:paraId="2768050B" w14:textId="77777777" w:rsidR="00B87034" w:rsidRDefault="00B87034"/>
  </w:endnote>
  <w:endnote w:type="continuationSeparator" w:id="0">
    <w:p w14:paraId="0A7D57E3" w14:textId="77777777" w:rsidR="00B87034" w:rsidRDefault="00B87034">
      <w:r>
        <w:continuationSeparator/>
      </w:r>
    </w:p>
    <w:p w14:paraId="05A15DBC" w14:textId="77777777" w:rsidR="00B87034" w:rsidRDefault="00B8703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31D2832" w14:textId="77777777" w:rsidR="001E1B89" w:rsidRDefault="00131ABF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187133" w14:textId="77777777" w:rsidR="00B87034" w:rsidRDefault="00B87034">
      <w:r>
        <w:separator/>
      </w:r>
    </w:p>
    <w:p w14:paraId="03BB9B41" w14:textId="77777777" w:rsidR="00B87034" w:rsidRDefault="00B87034"/>
  </w:footnote>
  <w:footnote w:type="continuationSeparator" w:id="0">
    <w:p w14:paraId="5D6B107F" w14:textId="77777777" w:rsidR="00B87034" w:rsidRDefault="00B87034">
      <w:r>
        <w:continuationSeparator/>
      </w:r>
    </w:p>
    <w:p w14:paraId="6F64CF6C" w14:textId="77777777" w:rsidR="00B87034" w:rsidRDefault="00B87034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20906CDF"/>
    <w:multiLevelType w:val="hybridMultilevel"/>
    <w:tmpl w:val="9E244A1C"/>
    <w:lvl w:ilvl="0" w:tplc="A78AD9E8">
      <w:start w:val="1"/>
      <w:numFmt w:val="bullet"/>
      <w:pStyle w:val="List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AB4355"/>
    <w:multiLevelType w:val="hybridMultilevel"/>
    <w:tmpl w:val="0B203272"/>
    <w:lvl w:ilvl="0" w:tplc="CE0E85FE">
      <w:start w:val="1"/>
      <w:numFmt w:val="decimal"/>
      <w:pStyle w:val="ListNumber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792CA6"/>
    <w:multiLevelType w:val="hybridMultilevel"/>
    <w:tmpl w:val="48C058AC"/>
    <w:lvl w:ilvl="0" w:tplc="4A4A72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26"/>
  <w:doNotDisplayPageBoundaries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D22"/>
    <w:rsid w:val="000F36EE"/>
    <w:rsid w:val="00131ABF"/>
    <w:rsid w:val="001322BB"/>
    <w:rsid w:val="00132F04"/>
    <w:rsid w:val="00134D22"/>
    <w:rsid w:val="00186851"/>
    <w:rsid w:val="001B1DAF"/>
    <w:rsid w:val="001E1B89"/>
    <w:rsid w:val="00361CA7"/>
    <w:rsid w:val="00396DEC"/>
    <w:rsid w:val="003A520B"/>
    <w:rsid w:val="003C60C9"/>
    <w:rsid w:val="00591649"/>
    <w:rsid w:val="005B122A"/>
    <w:rsid w:val="006179AB"/>
    <w:rsid w:val="00657084"/>
    <w:rsid w:val="006D1CC0"/>
    <w:rsid w:val="006E169A"/>
    <w:rsid w:val="006E2444"/>
    <w:rsid w:val="007202C7"/>
    <w:rsid w:val="00861B56"/>
    <w:rsid w:val="008F5047"/>
    <w:rsid w:val="00AA32E4"/>
    <w:rsid w:val="00B8292C"/>
    <w:rsid w:val="00B87034"/>
    <w:rsid w:val="00BE6C82"/>
    <w:rsid w:val="00BF270F"/>
    <w:rsid w:val="00C422D7"/>
    <w:rsid w:val="00CC51E9"/>
    <w:rsid w:val="00DE1FD0"/>
    <w:rsid w:val="00E16351"/>
    <w:rsid w:val="00E3396B"/>
    <w:rsid w:val="00EA53F9"/>
    <w:rsid w:val="00EC0E13"/>
    <w:rsid w:val="00F37BD3"/>
    <w:rsid w:val="00F51579"/>
    <w:rsid w:val="00FB7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B9A618"/>
  <w15:chartTrackingRefBased/>
  <w15:docId w15:val="{F4654A63-9D2A-8E43-ABC5-DF51FA3B0E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E169A"/>
    <w:pPr>
      <w:spacing w:after="0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3"/>
      </w:numPr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ListNumber">
    <w:name w:val="List Number"/>
    <w:basedOn w:val="Normal"/>
    <w:uiPriority w:val="9"/>
    <w:qFormat/>
    <w:pPr>
      <w:numPr>
        <w:numId w:val="4"/>
      </w:numPr>
    </w:pPr>
  </w:style>
  <w:style w:type="paragraph" w:styleId="Header">
    <w:name w:val="header"/>
    <w:basedOn w:val="Normal"/>
    <w:link w:val="HeaderChar"/>
    <w:uiPriority w:val="99"/>
    <w:unhideWhenUsed/>
    <w:qFormat/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/>
    </w:pPr>
    <w:rPr>
      <w:i/>
      <w:iCs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Hyperlink">
    <w:name w:val="Hyperlink"/>
    <w:basedOn w:val="DefaultParagraphFont"/>
    <w:uiPriority w:val="99"/>
    <w:unhideWhenUsed/>
    <w:rPr>
      <w:color w:val="731C3F" w:themeColor="hyperlink"/>
      <w:u w:val="single"/>
    </w:rPr>
  </w:style>
  <w:style w:type="paragraph" w:styleId="ListParagraph">
    <w:name w:val="List Paragraph"/>
    <w:basedOn w:val="Normal"/>
    <w:uiPriority w:val="34"/>
    <w:unhideWhenUsed/>
    <w:qFormat/>
    <w:rsid w:val="00134D2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A32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A32E4"/>
    <w:rPr>
      <w:rFonts w:ascii="Courier New" w:eastAsia="Times New Roman" w:hAnsi="Courier New" w:cs="Courier New"/>
      <w:color w:val="auto"/>
      <w:sz w:val="20"/>
      <w:szCs w:val="20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62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5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13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4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51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7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8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7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56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2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1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07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4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5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6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2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7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9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1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3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9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bao/Library/Containers/com.microsoft.Word/Data/Library/Application%20Support/Microsoft/Office/16.0/DTS/en-US%7bA122AF4B-5261-644A-BCA0-1E0975C5EA72%7d/%7b610B1E7E-9812-4E44-BA44-B37ABD256EDE%7dtf10002086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Take Notes.dotx</Template>
  <TotalTime>87</TotalTime>
  <Pages>1</Pages>
  <Words>336</Words>
  <Characters>1920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9</cp:revision>
  <dcterms:created xsi:type="dcterms:W3CDTF">2019-07-25T11:53:00Z</dcterms:created>
  <dcterms:modified xsi:type="dcterms:W3CDTF">2019-08-01T10:44:00Z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TF10002051</vt:lpwstr>
  </property>
</Properties>
</file>